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AE2EC" w:themeColor="accent5"/>
  <w:body>
    <w:tbl>
      <w:tblPr>
        <w:tblpPr w:leftFromText="180" w:rightFromText="180" w:vertAnchor="text" w:horzAnchor="margin" w:tblpXSpec="center" w:tblpY="-311"/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043"/>
        <w:gridCol w:w="5369"/>
      </w:tblGrid>
      <w:tr w:rsidR="00B159EF" w:rsidRPr="00346970" w14:paraId="5FA42E4F" w14:textId="77777777" w:rsidTr="00971FC8">
        <w:trPr>
          <w:trHeight w:val="1430"/>
        </w:trPr>
        <w:tc>
          <w:tcPr>
            <w:tcW w:w="10345" w:type="dxa"/>
            <w:gridSpan w:val="2"/>
          </w:tcPr>
          <w:p w14:paraId="22937C38" w14:textId="2E288450" w:rsidR="00B159EF" w:rsidRPr="00346970" w:rsidRDefault="00C15FE4" w:rsidP="00BC22D9">
            <w:pPr>
              <w:pStyle w:val="Title"/>
              <w:spacing w:line="276" w:lineRule="auto"/>
              <w:rPr>
                <w:rFonts w:ascii="Calibri" w:hAnsi="Calibri" w:cs="Calibri"/>
                <w:b/>
                <w:bCs/>
                <w:sz w:val="52"/>
                <w:szCs w:val="52"/>
              </w:rPr>
            </w:pPr>
            <w:r>
              <w:rPr>
                <w:rFonts w:ascii="Calibri" w:hAnsi="Calibri" w:cs="Calibri"/>
                <w:b/>
                <w:bCs/>
                <w:sz w:val="52"/>
                <w:szCs w:val="52"/>
              </w:rPr>
              <w:t>YASIR SHAHEED</w:t>
            </w:r>
          </w:p>
          <w:p w14:paraId="276EC5BA" w14:textId="2304DC0F" w:rsidR="00717B73" w:rsidRPr="002C3076" w:rsidRDefault="002C3076" w:rsidP="002C3076">
            <w:pPr>
              <w:pStyle w:val="ListParagraph"/>
              <w:spacing w:after="240" w:line="276" w:lineRule="auto"/>
              <w:ind w:left="720"/>
              <w:jc w:val="center"/>
              <w:rPr>
                <w:color w:val="262626" w:themeColor="text1" w:themeTint="D9"/>
                <w:u w:val="single"/>
              </w:rPr>
            </w:pPr>
            <w:r w:rsidRPr="0034697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F95AFE4" wp14:editId="428AD02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290830</wp:posOffset>
                      </wp:positionV>
                      <wp:extent cx="6574155" cy="8890"/>
                      <wp:effectExtent l="0" t="0" r="36195" b="29210"/>
                      <wp:wrapSquare wrapText="bothSides"/>
                      <wp:docPr id="76420411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74155" cy="88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FDBBD2" id="Straight Connector 1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2.9pt" to="517.65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" strokecolor="#434343 [3209]" strokeweight="1.5pt">
                      <v:stroke joinstyle="miter"/>
                      <w10:wrap type="square"/>
                    </v:line>
                  </w:pict>
                </mc:Fallback>
              </mc:AlternateContent>
            </w:r>
            <w:r w:rsidR="00B159EF" w:rsidRPr="00346970">
              <w:rPr>
                <w:rFonts w:ascii="Calibri" w:hAnsi="Calibri" w:cs="Calibri"/>
              </w:rPr>
              <w:t>+9</w:t>
            </w:r>
            <w:r w:rsidR="00854CCC">
              <w:rPr>
                <w:rFonts w:ascii="Calibri" w:hAnsi="Calibri" w:cs="Calibri"/>
              </w:rPr>
              <w:t>66 5396 33 973</w:t>
            </w:r>
            <w:r w:rsidR="00C15FE4">
              <w:rPr>
                <w:rFonts w:ascii="Calibri" w:hAnsi="Calibri" w:cs="Calibri"/>
              </w:rPr>
              <w:t xml:space="preserve"> </w:t>
            </w:r>
            <w:r w:rsidR="00C07199" w:rsidRPr="00346970">
              <w:rPr>
                <w:rFonts w:ascii="Calibri" w:hAnsi="Calibri" w:cs="Calibri"/>
              </w:rPr>
              <w:t>|</w:t>
            </w:r>
            <w:r w:rsidR="00450383">
              <w:rPr>
                <w:rFonts w:ascii="Calibri" w:hAnsi="Calibri" w:cs="Calibri"/>
              </w:rPr>
              <w:t xml:space="preserve"> </w:t>
            </w:r>
            <w:r w:rsidR="00450383" w:rsidRPr="00450383">
              <w:rPr>
                <w:rFonts w:ascii="Calibri" w:hAnsi="Calibri" w:cs="Calibri"/>
              </w:rPr>
              <w:t>Mecca</w:t>
            </w:r>
            <w:r w:rsidR="00450383">
              <w:rPr>
                <w:rFonts w:ascii="Calibri" w:hAnsi="Calibri" w:cs="Calibri"/>
              </w:rPr>
              <w:t xml:space="preserve">, </w:t>
            </w:r>
            <w:r w:rsidR="00450383" w:rsidRPr="00450383">
              <w:rPr>
                <w:rFonts w:ascii="Calibri" w:hAnsi="Calibri" w:cs="Calibri"/>
              </w:rPr>
              <w:t>Saudi Arabia</w:t>
            </w:r>
            <w:r w:rsidR="00450383">
              <w:rPr>
                <w:rFonts w:ascii="Calibri" w:hAnsi="Calibri" w:cs="Calibri"/>
              </w:rPr>
              <w:t xml:space="preserve"> |</w:t>
            </w:r>
            <w:r w:rsidR="00C07199" w:rsidRPr="00346970">
              <w:rPr>
                <w:rFonts w:ascii="Calibri" w:hAnsi="Calibri" w:cs="Calibri"/>
              </w:rPr>
              <w:t xml:space="preserve"> </w:t>
            </w:r>
            <w:hyperlink r:id="rId11" w:history="1">
              <w:r w:rsidR="00C15FE4">
                <w:rPr>
                  <w:rStyle w:val="Hyperlink"/>
                  <w:rFonts w:ascii="Calibri" w:hAnsi="Calibri" w:cs="Calibri"/>
                  <w:color w:val="262626" w:themeColor="text1" w:themeTint="D9"/>
                </w:rPr>
                <w:t>yasirshaheed24@gmail.com</w:t>
              </w:r>
            </w:hyperlink>
            <w:r w:rsidR="00C07199" w:rsidRPr="000F2B88">
              <w:rPr>
                <w:rFonts w:ascii="Calibri" w:hAnsi="Calibri" w:cs="Calibri"/>
                <w:color w:val="262626" w:themeColor="text1" w:themeTint="D9"/>
              </w:rPr>
              <w:t xml:space="preserve">  </w:t>
            </w:r>
            <w:r w:rsidR="00C07199" w:rsidRPr="00346970">
              <w:rPr>
                <w:rFonts w:ascii="Calibri" w:hAnsi="Calibri" w:cs="Calibri"/>
              </w:rPr>
              <w:t xml:space="preserve">|  </w:t>
            </w:r>
            <w:hyperlink r:id="rId12" w:history="1">
              <w:r w:rsidR="00C15FE4">
                <w:rPr>
                  <w:rStyle w:val="Hyperlink"/>
                  <w:rFonts w:ascii="Calibri" w:hAnsi="Calibri" w:cs="Calibri"/>
                  <w:color w:val="262626" w:themeColor="text1" w:themeTint="D9"/>
                </w:rPr>
                <w:t>linkedin.com/in/yasir-shaheed/</w:t>
              </w:r>
            </w:hyperlink>
            <w:r w:rsidR="00B12591">
              <w:rPr>
                <w:rStyle w:val="Hyperlink"/>
                <w:rFonts w:ascii="Calibri" w:hAnsi="Calibri" w:cs="Calibri"/>
                <w:color w:val="262626" w:themeColor="text1" w:themeTint="D9"/>
              </w:rPr>
              <w:t xml:space="preserve"> </w:t>
            </w:r>
          </w:p>
        </w:tc>
      </w:tr>
      <w:tr w:rsidR="00C07199" w:rsidRPr="00346970" w14:paraId="24E5D49C" w14:textId="77777777" w:rsidTr="00971FC8">
        <w:trPr>
          <w:trHeight w:val="1072"/>
        </w:trPr>
        <w:tc>
          <w:tcPr>
            <w:tcW w:w="10345" w:type="dxa"/>
            <w:gridSpan w:val="2"/>
          </w:tcPr>
          <w:p w14:paraId="58747B53" w14:textId="0B051461" w:rsidR="00A85392" w:rsidRPr="00346970" w:rsidRDefault="00A85392" w:rsidP="00BC22D9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46970">
              <w:rPr>
                <w:rFonts w:ascii="Calibri" w:hAnsi="Calibri" w:cs="Calibri"/>
                <w:b/>
                <w:bCs/>
                <w:sz w:val="24"/>
                <w:szCs w:val="24"/>
              </w:rPr>
              <w:t>SUMMARY</w:t>
            </w:r>
          </w:p>
          <w:p w14:paraId="26A1B692" w14:textId="21EF92C2" w:rsidR="00F80A4C" w:rsidRPr="00346970" w:rsidRDefault="00552830" w:rsidP="00BC22D9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346970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88A3448" wp14:editId="782E9192">
                      <wp:simplePos x="0" y="0"/>
                      <wp:positionH relativeFrom="column">
                        <wp:posOffset>231</wp:posOffset>
                      </wp:positionH>
                      <wp:positionV relativeFrom="paragraph">
                        <wp:posOffset>382270</wp:posOffset>
                      </wp:positionV>
                      <wp:extent cx="6583680" cy="6350"/>
                      <wp:effectExtent l="0" t="0" r="26670" b="31750"/>
                      <wp:wrapSquare wrapText="bothSides"/>
                      <wp:docPr id="162603333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8368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51BCC4" id="Straight Connector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0.1pt" to="518.4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" strokecolor="#434343 [3209]" strokeweight="1.5pt">
                      <v:stroke joinstyle="miter"/>
                      <w10:wrap type="square"/>
                    </v:line>
                  </w:pict>
                </mc:Fallback>
              </mc:AlternateContent>
            </w:r>
            <w:r w:rsidR="00C72D22" w:rsidRPr="00C72D22">
              <w:rPr>
                <w:rFonts w:ascii="Calibri" w:hAnsi="Calibri" w:cs="Calibri"/>
              </w:rPr>
              <w:t>Motivated and articulate individual seeking a communication-based role to leverage strong verbal and written skills. Passionate about fostering effective interactions, enhancing engagement, and delivering impactful messages in a professional environment</w:t>
            </w:r>
            <w:r w:rsidR="00C72D22">
              <w:rPr>
                <w:rFonts w:ascii="Calibri" w:hAnsi="Calibri" w:cs="Calibri"/>
              </w:rPr>
              <w:t>.</w:t>
            </w:r>
          </w:p>
        </w:tc>
      </w:tr>
      <w:tr w:rsidR="00F80A4C" w:rsidRPr="00346970" w14:paraId="3DABF24C" w14:textId="77777777" w:rsidTr="00971FC8">
        <w:trPr>
          <w:trHeight w:val="149"/>
        </w:trPr>
        <w:tc>
          <w:tcPr>
            <w:tcW w:w="10345" w:type="dxa"/>
            <w:gridSpan w:val="2"/>
          </w:tcPr>
          <w:p w14:paraId="7A463B9C" w14:textId="6D92B6F7" w:rsidR="00A85392" w:rsidRPr="00346970" w:rsidRDefault="00952787" w:rsidP="00BC22D9">
            <w:pPr>
              <w:pStyle w:val="Heading1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46970">
              <w:rPr>
                <w:rFonts w:ascii="Calibri" w:hAnsi="Calibri" w:cs="Calibri"/>
                <w:sz w:val="24"/>
                <w:szCs w:val="24"/>
              </w:rPr>
              <w:t xml:space="preserve">skills </w:t>
            </w:r>
          </w:p>
        </w:tc>
      </w:tr>
      <w:tr w:rsidR="00952787" w:rsidRPr="00346970" w14:paraId="616BD0D6" w14:textId="77777777" w:rsidTr="00971FC8">
        <w:trPr>
          <w:trHeight w:val="1480"/>
        </w:trPr>
        <w:tc>
          <w:tcPr>
            <w:tcW w:w="5043" w:type="dxa"/>
          </w:tcPr>
          <w:p w14:paraId="23ADCDE2" w14:textId="15589537" w:rsidR="00952787" w:rsidRPr="00346970" w:rsidRDefault="00DA6F69" w:rsidP="00BC22D9">
            <w:pPr>
              <w:pStyle w:val="Heading2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</w:rPr>
            </w:pPr>
            <w:r w:rsidRPr="00DA6F69">
              <w:rPr>
                <w:rFonts w:ascii="Calibri" w:hAnsi="Calibri" w:cs="Calibri"/>
              </w:rPr>
              <w:t>Python Programming and Frameworks</w:t>
            </w:r>
            <w:r w:rsidR="00952787" w:rsidRPr="00346970">
              <w:rPr>
                <w:rFonts w:ascii="Calibri" w:hAnsi="Calibri" w:cs="Calibri"/>
              </w:rPr>
              <w:t xml:space="preserve">   </w:t>
            </w:r>
          </w:p>
          <w:p w14:paraId="64D27C53" w14:textId="419744E4" w:rsidR="00952787" w:rsidRPr="00346970" w:rsidRDefault="00E561B1" w:rsidP="00BC22D9">
            <w:pPr>
              <w:pStyle w:val="Heading2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UI/</w:t>
            </w:r>
            <w:r w:rsidR="00DA6F69" w:rsidRPr="00DA6F69">
              <w:rPr>
                <w:rFonts w:ascii="Calibri" w:hAnsi="Calibri" w:cs="Calibri"/>
              </w:rPr>
              <w:t>UX Engineering</w:t>
            </w:r>
          </w:p>
          <w:p w14:paraId="0E7FF63E" w14:textId="3404F391" w:rsidR="00952787" w:rsidRPr="00346970" w:rsidRDefault="00DA6F69" w:rsidP="00BC22D9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</w:rPr>
            </w:pPr>
            <w:r w:rsidRPr="00DA6F69">
              <w:rPr>
                <w:rFonts w:ascii="Calibri" w:hAnsi="Calibri" w:cs="Calibri"/>
              </w:rPr>
              <w:t>Frontend Web Development (HTML, CSS, JavaScript)</w:t>
            </w:r>
          </w:p>
          <w:p w14:paraId="054E6687" w14:textId="588D3570" w:rsidR="00952787" w:rsidRDefault="00DA6F69" w:rsidP="00BC22D9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</w:rPr>
            </w:pPr>
            <w:r w:rsidRPr="00DA6F69">
              <w:rPr>
                <w:rFonts w:ascii="Calibri" w:hAnsi="Calibri" w:cs="Calibri"/>
              </w:rPr>
              <w:t>Linux Programming</w:t>
            </w:r>
          </w:p>
          <w:p w14:paraId="592AB968" w14:textId="17AAF9F7" w:rsidR="00DA6F69" w:rsidRDefault="00B12591" w:rsidP="00BC22D9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</w:rPr>
            </w:pPr>
            <w:r w:rsidRPr="00B12591">
              <w:rPr>
                <w:rFonts w:ascii="Calibri" w:hAnsi="Calibri" w:cs="Calibri"/>
              </w:rPr>
              <w:t>MySQL Database Management</w:t>
            </w:r>
          </w:p>
          <w:p w14:paraId="0D7C775F" w14:textId="3C2B1B26" w:rsidR="00B12591" w:rsidRPr="00346970" w:rsidRDefault="00B12591" w:rsidP="00BC22D9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</w:rPr>
            </w:pPr>
            <w:r w:rsidRPr="00B12591">
              <w:rPr>
                <w:rFonts w:ascii="Calibri" w:hAnsi="Calibri" w:cs="Calibri"/>
              </w:rPr>
              <w:t>C, C++, and Java Programming</w:t>
            </w:r>
          </w:p>
          <w:p w14:paraId="11F39576" w14:textId="5641A7EB" w:rsidR="00952787" w:rsidRPr="008C2B0B" w:rsidRDefault="00DC5F66" w:rsidP="008C2B0B">
            <w:pPr>
              <w:spacing w:line="276" w:lineRule="auto"/>
              <w:rPr>
                <w:rFonts w:ascii="Calibri" w:hAnsi="Calibri" w:cs="Calibri"/>
              </w:rPr>
            </w:pPr>
            <w:r w:rsidRPr="0034697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D57A5BD" wp14:editId="734D60FB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119317</wp:posOffset>
                      </wp:positionV>
                      <wp:extent cx="6559550" cy="0"/>
                      <wp:effectExtent l="0" t="0" r="0" b="0"/>
                      <wp:wrapNone/>
                      <wp:docPr id="164504823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59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8E5DCF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9.4pt" to="516.3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" strokecolor="#434343 [3209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302" w:type="dxa"/>
          </w:tcPr>
          <w:p w14:paraId="5714C1C2" w14:textId="553C7C64" w:rsidR="00952787" w:rsidRPr="00346970" w:rsidRDefault="00B12591" w:rsidP="00BC22D9">
            <w:pPr>
              <w:pStyle w:val="Heading2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</w:rPr>
            </w:pPr>
            <w:r w:rsidRPr="00B12591">
              <w:rPr>
                <w:rFonts w:ascii="Calibri" w:hAnsi="Calibri" w:cs="Calibri"/>
              </w:rPr>
              <w:t>Creative Problem-Solving</w:t>
            </w:r>
          </w:p>
          <w:p w14:paraId="4E1E7A6E" w14:textId="03C64C76" w:rsidR="00952787" w:rsidRPr="00346970" w:rsidRDefault="00B12591" w:rsidP="00BC22D9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</w:rPr>
            </w:pPr>
            <w:r w:rsidRPr="00B12591">
              <w:rPr>
                <w:rFonts w:ascii="Calibri" w:hAnsi="Calibri" w:cs="Calibri"/>
              </w:rPr>
              <w:t>Effective Project Management</w:t>
            </w:r>
          </w:p>
          <w:p w14:paraId="38832CE5" w14:textId="5D9CB6B2" w:rsidR="00952787" w:rsidRPr="00346970" w:rsidRDefault="00B12591" w:rsidP="00BC22D9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</w:rPr>
            </w:pPr>
            <w:r w:rsidRPr="00B12591">
              <w:rPr>
                <w:rFonts w:ascii="Calibri" w:hAnsi="Calibri" w:cs="Calibri"/>
              </w:rPr>
              <w:t>Strong Communication</w:t>
            </w:r>
          </w:p>
          <w:p w14:paraId="04FB8569" w14:textId="578E833C" w:rsidR="00952787" w:rsidRDefault="00B12591" w:rsidP="00BC22D9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</w:rPr>
            </w:pPr>
            <w:r w:rsidRPr="00B12591">
              <w:rPr>
                <w:rFonts w:ascii="Calibri" w:hAnsi="Calibri" w:cs="Calibri"/>
              </w:rPr>
              <w:t>Leadership and Team Collaboration</w:t>
            </w:r>
          </w:p>
          <w:p w14:paraId="40EF703E" w14:textId="78D1CC6C" w:rsidR="00B12591" w:rsidRDefault="00B12591" w:rsidP="00BC22D9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</w:rPr>
            </w:pPr>
            <w:r w:rsidRPr="00B12591">
              <w:rPr>
                <w:rFonts w:ascii="Calibri" w:hAnsi="Calibri" w:cs="Calibri"/>
              </w:rPr>
              <w:t>Adaptability and Resilience</w:t>
            </w:r>
          </w:p>
          <w:p w14:paraId="49A83EE3" w14:textId="3079B65F" w:rsidR="00B12591" w:rsidRPr="00346970" w:rsidRDefault="00B12591" w:rsidP="00BC22D9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</w:rPr>
            </w:pPr>
            <w:r w:rsidRPr="00B12591">
              <w:rPr>
                <w:rFonts w:ascii="Calibri" w:hAnsi="Calibri" w:cs="Calibri"/>
              </w:rPr>
              <w:t>Critical and Analytical Thinking</w:t>
            </w:r>
          </w:p>
          <w:p w14:paraId="06D8F42B" w14:textId="6240E957" w:rsidR="00194E67" w:rsidRPr="00346970" w:rsidRDefault="00194E67" w:rsidP="00BC22D9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F80A4C" w:rsidRPr="00346970" w14:paraId="746C8321" w14:textId="77777777" w:rsidTr="00971FC8">
        <w:trPr>
          <w:trHeight w:val="2685"/>
        </w:trPr>
        <w:tc>
          <w:tcPr>
            <w:tcW w:w="10345" w:type="dxa"/>
            <w:gridSpan w:val="2"/>
          </w:tcPr>
          <w:p w14:paraId="442E3BFB" w14:textId="01A4D34A" w:rsidR="00B12591" w:rsidRPr="00346970" w:rsidRDefault="00B12591" w:rsidP="00B12591">
            <w:pPr>
              <w:pStyle w:val="Heading1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46970">
              <w:rPr>
                <w:rFonts w:ascii="Calibri" w:hAnsi="Calibri" w:cs="Calibri"/>
                <w:sz w:val="24"/>
                <w:szCs w:val="24"/>
              </w:rPr>
              <w:t xml:space="preserve">EDUCATION </w:t>
            </w:r>
          </w:p>
          <w:p w14:paraId="3CBFDC5B" w14:textId="7A8B5E5B" w:rsidR="00B12591" w:rsidRPr="00346970" w:rsidRDefault="00B12591" w:rsidP="00B12591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B12591">
              <w:rPr>
                <w:rFonts w:ascii="Calibri" w:hAnsi="Calibri" w:cs="Calibri"/>
                <w:b/>
                <w:bCs/>
              </w:rPr>
              <w:t>Bachelor of Computer Applications (BCA) with AI &amp; Robotics</w:t>
            </w:r>
            <w:r w:rsidRPr="00346970">
              <w:rPr>
                <w:rFonts w:ascii="Calibri" w:hAnsi="Calibri" w:cs="Calibri"/>
                <w:b/>
                <w:bCs/>
              </w:rPr>
              <w:tab/>
            </w:r>
            <w:r w:rsidRPr="00346970">
              <w:rPr>
                <w:rFonts w:ascii="Calibri" w:hAnsi="Calibri" w:cs="Calibri"/>
                <w:b/>
                <w:bCs/>
              </w:rPr>
              <w:tab/>
            </w:r>
            <w:r w:rsidRPr="00346970">
              <w:rPr>
                <w:rFonts w:ascii="Calibri" w:hAnsi="Calibri" w:cs="Calibri"/>
                <w:b/>
                <w:bCs/>
              </w:rPr>
              <w:tab/>
            </w:r>
            <w:r w:rsidRPr="00346970">
              <w:rPr>
                <w:rFonts w:ascii="Calibri" w:hAnsi="Calibri" w:cs="Calibri"/>
                <w:b/>
                <w:bCs/>
              </w:rPr>
              <w:tab/>
            </w:r>
            <w:r>
              <w:rPr>
                <w:rFonts w:ascii="Calibri" w:hAnsi="Calibri" w:cs="Calibri"/>
                <w:b/>
                <w:bCs/>
              </w:rPr>
              <w:t xml:space="preserve">         </w:t>
            </w:r>
            <w:r w:rsidRPr="00346970">
              <w:rPr>
                <w:rFonts w:ascii="Calibri" w:hAnsi="Calibri" w:cs="Calibri"/>
                <w:b/>
                <w:bCs/>
              </w:rPr>
              <w:t>August 2022 – June 2025</w:t>
            </w:r>
          </w:p>
          <w:p w14:paraId="27757689" w14:textId="3BBF5794" w:rsidR="00B12591" w:rsidRPr="00346970" w:rsidRDefault="00B12591" w:rsidP="00B12591">
            <w:pPr>
              <w:spacing w:line="276" w:lineRule="auto"/>
              <w:rPr>
                <w:rFonts w:ascii="Calibri" w:hAnsi="Calibri" w:cs="Calibri"/>
              </w:rPr>
            </w:pPr>
            <w:r w:rsidRPr="00B12591">
              <w:rPr>
                <w:rFonts w:ascii="Calibri" w:hAnsi="Calibri" w:cs="Calibri"/>
              </w:rPr>
              <w:t>Nilgiri College of Arts and Science (Autonomous), Thaloor</w:t>
            </w:r>
          </w:p>
          <w:p w14:paraId="605139B0" w14:textId="111E5AC9" w:rsidR="00B12591" w:rsidRPr="00346970" w:rsidRDefault="00B12591" w:rsidP="00B12591">
            <w:pPr>
              <w:spacing w:line="276" w:lineRule="auto"/>
              <w:rPr>
                <w:rFonts w:ascii="Calibri" w:hAnsi="Calibri" w:cs="Calibri"/>
              </w:rPr>
            </w:pPr>
          </w:p>
          <w:p w14:paraId="271EFF90" w14:textId="671E6B6E" w:rsidR="00B12591" w:rsidRPr="00346970" w:rsidRDefault="00B12591" w:rsidP="00B12591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346970">
              <w:rPr>
                <w:rFonts w:ascii="Calibri" w:hAnsi="Calibri" w:cs="Calibri"/>
                <w:b/>
                <w:bCs/>
              </w:rPr>
              <w:t>12</w:t>
            </w:r>
            <w:r w:rsidRPr="00346970">
              <w:rPr>
                <w:rFonts w:ascii="Calibri" w:hAnsi="Calibri" w:cs="Calibri"/>
                <w:b/>
                <w:bCs/>
                <w:vertAlign w:val="superscript"/>
              </w:rPr>
              <w:t>th</w:t>
            </w:r>
            <w:r w:rsidRPr="00346970">
              <w:rPr>
                <w:rFonts w:ascii="Calibri" w:hAnsi="Calibri" w:cs="Calibri"/>
                <w:b/>
                <w:bCs/>
              </w:rPr>
              <w:t xml:space="preserve"> Grade</w:t>
            </w:r>
            <w:r w:rsidRPr="00346970">
              <w:rPr>
                <w:rFonts w:ascii="Calibri" w:hAnsi="Calibri" w:cs="Calibri"/>
                <w:b/>
                <w:bCs/>
              </w:rPr>
              <w:tab/>
            </w:r>
            <w:r w:rsidRPr="00346970">
              <w:rPr>
                <w:rFonts w:ascii="Calibri" w:hAnsi="Calibri" w:cs="Calibri"/>
                <w:b/>
                <w:bCs/>
              </w:rPr>
              <w:tab/>
            </w:r>
            <w:r w:rsidRPr="00346970">
              <w:rPr>
                <w:rFonts w:ascii="Calibri" w:hAnsi="Calibri" w:cs="Calibri"/>
                <w:b/>
                <w:bCs/>
              </w:rPr>
              <w:tab/>
            </w:r>
            <w:r w:rsidRPr="00346970">
              <w:rPr>
                <w:rFonts w:ascii="Calibri" w:hAnsi="Calibri" w:cs="Calibri"/>
                <w:b/>
                <w:bCs/>
              </w:rPr>
              <w:tab/>
            </w:r>
            <w:r w:rsidRPr="00346970">
              <w:rPr>
                <w:rFonts w:ascii="Calibri" w:hAnsi="Calibri" w:cs="Calibri"/>
                <w:b/>
                <w:bCs/>
              </w:rPr>
              <w:tab/>
            </w:r>
            <w:r w:rsidRPr="00346970">
              <w:rPr>
                <w:rFonts w:ascii="Calibri" w:hAnsi="Calibri" w:cs="Calibri"/>
                <w:b/>
                <w:bCs/>
              </w:rPr>
              <w:tab/>
            </w:r>
            <w:r>
              <w:rPr>
                <w:rFonts w:ascii="Calibri" w:hAnsi="Calibri" w:cs="Calibri"/>
                <w:b/>
                <w:bCs/>
              </w:rPr>
              <w:t xml:space="preserve">  </w:t>
            </w:r>
            <w:r w:rsidRPr="00346970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ab/>
              <w:t xml:space="preserve">       </w:t>
            </w:r>
            <w:r>
              <w:rPr>
                <w:rFonts w:ascii="Calibri" w:hAnsi="Calibri" w:cs="Calibri"/>
                <w:b/>
                <w:bCs/>
              </w:rPr>
              <w:tab/>
            </w:r>
            <w:r>
              <w:rPr>
                <w:rFonts w:ascii="Calibri" w:hAnsi="Calibri" w:cs="Calibri"/>
                <w:b/>
                <w:bCs/>
              </w:rPr>
              <w:tab/>
              <w:t xml:space="preserve">   </w:t>
            </w:r>
            <w:r>
              <w:rPr>
                <w:rFonts w:ascii="Calibri" w:hAnsi="Calibri" w:cs="Calibri"/>
                <w:b/>
                <w:bCs/>
              </w:rPr>
              <w:tab/>
              <w:t xml:space="preserve">         </w:t>
            </w:r>
            <w:r w:rsidRPr="00346970">
              <w:rPr>
                <w:rFonts w:ascii="Calibri" w:hAnsi="Calibri" w:cs="Calibri"/>
                <w:b/>
                <w:bCs/>
              </w:rPr>
              <w:t>June 2020 – March 2022</w:t>
            </w:r>
          </w:p>
          <w:p w14:paraId="6B3EFCFE" w14:textId="6846CADD" w:rsidR="00B12591" w:rsidRPr="00346970" w:rsidRDefault="00C15FE4" w:rsidP="00B12591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IISJED, Jeddah, Saudi Arabia</w:t>
            </w:r>
          </w:p>
          <w:p w14:paraId="6A7C99A0" w14:textId="3D061578" w:rsidR="00B12591" w:rsidRPr="00346970" w:rsidRDefault="00B12591" w:rsidP="00B12591">
            <w:pPr>
              <w:spacing w:line="276" w:lineRule="auto"/>
              <w:rPr>
                <w:rFonts w:ascii="Calibri" w:hAnsi="Calibri" w:cs="Calibri"/>
              </w:rPr>
            </w:pPr>
          </w:p>
          <w:p w14:paraId="491E8AFB" w14:textId="6D433222" w:rsidR="00B12591" w:rsidRPr="00346970" w:rsidRDefault="00B12591" w:rsidP="00B12591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346970">
              <w:rPr>
                <w:rFonts w:ascii="Calibri" w:hAnsi="Calibri" w:cs="Calibri"/>
                <w:b/>
                <w:bCs/>
              </w:rPr>
              <w:t>10</w:t>
            </w:r>
            <w:r w:rsidRPr="00346970">
              <w:rPr>
                <w:rFonts w:ascii="Calibri" w:hAnsi="Calibri" w:cs="Calibri"/>
                <w:b/>
                <w:bCs/>
                <w:vertAlign w:val="superscript"/>
              </w:rPr>
              <w:t>th</w:t>
            </w:r>
            <w:r w:rsidRPr="00346970">
              <w:rPr>
                <w:rFonts w:ascii="Calibri" w:hAnsi="Calibri" w:cs="Calibri"/>
                <w:b/>
                <w:bCs/>
              </w:rPr>
              <w:t xml:space="preserve"> Grade</w:t>
            </w:r>
            <w:r w:rsidRPr="00346970">
              <w:rPr>
                <w:rFonts w:ascii="Calibri" w:hAnsi="Calibri" w:cs="Calibri"/>
                <w:b/>
                <w:bCs/>
              </w:rPr>
              <w:tab/>
            </w:r>
            <w:r w:rsidRPr="00346970">
              <w:rPr>
                <w:rFonts w:ascii="Calibri" w:hAnsi="Calibri" w:cs="Calibri"/>
                <w:b/>
                <w:bCs/>
              </w:rPr>
              <w:tab/>
            </w:r>
            <w:r w:rsidRPr="00346970">
              <w:rPr>
                <w:rFonts w:ascii="Calibri" w:hAnsi="Calibri" w:cs="Calibri"/>
                <w:b/>
                <w:bCs/>
              </w:rPr>
              <w:tab/>
            </w:r>
            <w:r w:rsidRPr="00346970">
              <w:rPr>
                <w:rFonts w:ascii="Calibri" w:hAnsi="Calibri" w:cs="Calibri"/>
                <w:b/>
                <w:bCs/>
              </w:rPr>
              <w:tab/>
            </w:r>
            <w:r w:rsidRPr="00346970">
              <w:rPr>
                <w:rFonts w:ascii="Calibri" w:hAnsi="Calibri" w:cs="Calibri"/>
                <w:b/>
                <w:bCs/>
              </w:rPr>
              <w:tab/>
            </w:r>
            <w:r w:rsidRPr="00346970">
              <w:rPr>
                <w:rFonts w:ascii="Calibri" w:hAnsi="Calibri" w:cs="Calibri"/>
                <w:b/>
                <w:bCs/>
              </w:rPr>
              <w:tab/>
            </w:r>
            <w:r w:rsidRPr="00346970">
              <w:rPr>
                <w:rFonts w:ascii="Calibri" w:hAnsi="Calibri" w:cs="Calibri"/>
                <w:b/>
                <w:bCs/>
              </w:rPr>
              <w:tab/>
            </w:r>
            <w:r w:rsidRPr="00346970">
              <w:rPr>
                <w:rFonts w:ascii="Calibri" w:hAnsi="Calibri" w:cs="Calibri"/>
                <w:b/>
                <w:bCs/>
              </w:rPr>
              <w:tab/>
            </w:r>
            <w:r w:rsidRPr="00346970">
              <w:rPr>
                <w:rFonts w:ascii="Calibri" w:hAnsi="Calibri" w:cs="Calibri"/>
                <w:b/>
                <w:bCs/>
              </w:rPr>
              <w:tab/>
            </w:r>
            <w:r w:rsidRPr="00346970">
              <w:rPr>
                <w:rFonts w:ascii="Calibri" w:hAnsi="Calibri" w:cs="Calibri"/>
                <w:b/>
                <w:bCs/>
              </w:rPr>
              <w:tab/>
            </w:r>
            <w:r>
              <w:rPr>
                <w:rFonts w:ascii="Calibri" w:hAnsi="Calibri" w:cs="Calibri"/>
                <w:b/>
                <w:bCs/>
              </w:rPr>
              <w:t xml:space="preserve">         </w:t>
            </w:r>
            <w:r w:rsidRPr="00346970">
              <w:rPr>
                <w:rFonts w:ascii="Calibri" w:hAnsi="Calibri" w:cs="Calibri"/>
                <w:b/>
                <w:bCs/>
              </w:rPr>
              <w:t>June 2019 – March 2020</w:t>
            </w:r>
          </w:p>
          <w:p w14:paraId="00379E5A" w14:textId="7550D7E5" w:rsidR="00B12591" w:rsidRPr="00EC7407" w:rsidRDefault="00C15FE4" w:rsidP="00C15FE4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IISJED, Jeddah, Saudi Arabia</w:t>
            </w:r>
            <w:r w:rsidR="00717B73" w:rsidRPr="00346970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776F50F" wp14:editId="391468B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295910</wp:posOffset>
                      </wp:positionV>
                      <wp:extent cx="6565265" cy="8890"/>
                      <wp:effectExtent l="0" t="0" r="26035" b="29210"/>
                      <wp:wrapSquare wrapText="bothSides"/>
                      <wp:docPr id="84627997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65265" cy="88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B60465" id="Straight Connector 1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3.3pt" to="516.9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" strokecolor="#434343 [3209]" strokeweight="1.5pt">
                      <v:stroke joinstyle="miter"/>
                      <w10:wrap type="square"/>
                    </v:line>
                  </w:pict>
                </mc:Fallback>
              </mc:AlternateContent>
            </w:r>
          </w:p>
        </w:tc>
      </w:tr>
      <w:tr w:rsidR="00B12591" w:rsidRPr="00346970" w14:paraId="70A04FC4" w14:textId="77777777" w:rsidTr="00971FC8">
        <w:trPr>
          <w:trHeight w:val="3727"/>
        </w:trPr>
        <w:tc>
          <w:tcPr>
            <w:tcW w:w="10345" w:type="dxa"/>
            <w:gridSpan w:val="2"/>
          </w:tcPr>
          <w:p w14:paraId="3BB449C5" w14:textId="4111050C" w:rsidR="00B12591" w:rsidRPr="00346970" w:rsidRDefault="00B12591" w:rsidP="00B12591">
            <w:pPr>
              <w:pStyle w:val="Heading1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46970">
              <w:rPr>
                <w:rFonts w:ascii="Calibri" w:hAnsi="Calibri" w:cs="Calibri"/>
                <w:sz w:val="24"/>
                <w:szCs w:val="24"/>
              </w:rPr>
              <w:t>projects</w:t>
            </w:r>
          </w:p>
          <w:p w14:paraId="0E7EE9BB" w14:textId="5B6CB6BE" w:rsidR="00B12591" w:rsidRPr="00346970" w:rsidRDefault="00EC7407" w:rsidP="00B12591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EC7407">
              <w:rPr>
                <w:rFonts w:ascii="Calibri" w:hAnsi="Calibri" w:cs="Calibri"/>
                <w:b/>
                <w:bCs/>
              </w:rPr>
              <w:t>Mentis Chatbot</w:t>
            </w:r>
          </w:p>
          <w:p w14:paraId="1D727150" w14:textId="2FF55F3F" w:rsidR="00B12591" w:rsidRDefault="00EC7407" w:rsidP="00EC7407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Calibri" w:hAnsi="Calibri" w:cs="Calibri"/>
                <w:color w:val="595959" w:themeColor="text1" w:themeTint="A6"/>
              </w:rPr>
            </w:pPr>
            <w:r w:rsidRPr="00741196">
              <w:rPr>
                <w:rFonts w:ascii="Calibri" w:hAnsi="Calibri" w:cs="Calibri"/>
                <w:color w:val="0D0D0D" w:themeColor="text1" w:themeTint="F2"/>
              </w:rPr>
              <w:t>Designed and developed an intelligent chatbot trained on a psychology dataset. Utilized Natural Language Processing (NLP) techniques and machine learning algorithms to facilitate meaningful conversations, promote mental health awareness, and enhance user engagement</w:t>
            </w:r>
            <w:r w:rsidRPr="00EC7407">
              <w:rPr>
                <w:rFonts w:ascii="Calibri" w:hAnsi="Calibri" w:cs="Calibri"/>
                <w:color w:val="595959" w:themeColor="text1" w:themeTint="A6"/>
              </w:rPr>
              <w:t>.</w:t>
            </w:r>
          </w:p>
          <w:p w14:paraId="6A6A3D46" w14:textId="51954F41" w:rsidR="00EC7407" w:rsidRPr="00346970" w:rsidRDefault="00EC7407" w:rsidP="00EC7407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EC7407">
              <w:rPr>
                <w:rFonts w:ascii="Calibri" w:hAnsi="Calibri" w:cs="Calibri"/>
                <w:b/>
                <w:bCs/>
              </w:rPr>
              <w:t>Predictive Modeling Using ANN</w:t>
            </w:r>
          </w:p>
          <w:p w14:paraId="5DF81681" w14:textId="61E8FCE3" w:rsidR="00EC7407" w:rsidRPr="00741196" w:rsidRDefault="00EC7407" w:rsidP="00EC7407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Calibri" w:hAnsi="Calibri" w:cs="Calibri"/>
                <w:color w:val="0D0D0D" w:themeColor="text1" w:themeTint="F2"/>
              </w:rPr>
            </w:pPr>
            <w:r w:rsidRPr="00741196">
              <w:rPr>
                <w:rFonts w:ascii="Calibri" w:hAnsi="Calibri" w:cs="Calibri"/>
                <w:color w:val="0D0D0D" w:themeColor="text1" w:themeTint="F2"/>
              </w:rPr>
              <w:t>Built a predictive model employing Artificial Neural Networks (ANN) to analyze medical datasets and predict breast cancer outcomes. Achieved a high accuracy rate, contributing to early detection and improved healthcare decision-making.</w:t>
            </w:r>
          </w:p>
          <w:p w14:paraId="73A5B4C7" w14:textId="5610140B" w:rsidR="00EC7407" w:rsidRPr="00346970" w:rsidRDefault="00EC7407" w:rsidP="00EC7407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EC7407">
              <w:rPr>
                <w:rFonts w:ascii="Calibri" w:hAnsi="Calibri" w:cs="Calibri"/>
                <w:b/>
                <w:bCs/>
              </w:rPr>
              <w:t>Image Classification Using CNN</w:t>
            </w:r>
          </w:p>
          <w:p w14:paraId="37153812" w14:textId="14711D38" w:rsidR="00EC7407" w:rsidRPr="00741196" w:rsidRDefault="00EC7407" w:rsidP="00EC7407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Calibri" w:hAnsi="Calibri" w:cs="Calibri"/>
                <w:color w:val="0D0D0D" w:themeColor="text1" w:themeTint="F2"/>
              </w:rPr>
            </w:pPr>
            <w:r w:rsidRPr="00741196">
              <w:rPr>
                <w:rFonts w:ascii="Calibri" w:hAnsi="Calibri" w:cs="Calibri"/>
                <w:color w:val="0D0D0D" w:themeColor="text1" w:themeTint="F2"/>
              </w:rPr>
              <w:t>Developed a Convolutional Neural Network (CNN) for classifying images from the CIFAR-10 dataset. Integrated data augmentation techniques, resulting in enhanced performance and high accuracy in image recognition tasks.</w:t>
            </w:r>
          </w:p>
          <w:p w14:paraId="740E99CC" w14:textId="7D3FBEC5" w:rsidR="001E5D7B" w:rsidRPr="00EC7407" w:rsidRDefault="00717B73" w:rsidP="00EC7407">
            <w:pPr>
              <w:spacing w:line="276" w:lineRule="auto"/>
              <w:rPr>
                <w:rFonts w:ascii="Calibri" w:hAnsi="Calibri" w:cs="Calibri"/>
                <w:color w:val="595959" w:themeColor="text1" w:themeTint="A6"/>
              </w:rPr>
            </w:pPr>
            <w:r w:rsidRPr="00346970">
              <w:rPr>
                <w:noProof/>
              </w:rPr>
              <mc:AlternateContent>
                <mc:Choice Requires="wps">
                  <w:drawing>
                    <wp:inline distT="0" distB="0" distL="0" distR="0" wp14:anchorId="118691EA" wp14:editId="72988BB5">
                      <wp:extent cx="6587490" cy="8890"/>
                      <wp:effectExtent l="0" t="0" r="22860" b="29210"/>
                      <wp:docPr id="151086264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87490" cy="88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4C3532F" id="Straight Connector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18.7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" strokecolor="#434343 [3209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56"/>
      </w:tblGrid>
      <w:tr w:rsidR="00AA22F0" w14:paraId="733DE582" w14:textId="77777777" w:rsidTr="00971FC8">
        <w:trPr>
          <w:trHeight w:val="1081"/>
          <w:jc w:val="center"/>
        </w:trPr>
        <w:tc>
          <w:tcPr>
            <w:tcW w:w="10456" w:type="dxa"/>
          </w:tcPr>
          <w:p w14:paraId="19328091" w14:textId="467FC5FD" w:rsidR="00AA22F0" w:rsidRPr="00346970" w:rsidRDefault="00AA22F0" w:rsidP="00AA22F0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A22F0">
              <w:rPr>
                <w:rFonts w:ascii="Calibri" w:hAnsi="Calibri" w:cs="Calibri"/>
                <w:b/>
                <w:bCs/>
                <w:sz w:val="24"/>
                <w:szCs w:val="24"/>
              </w:rPr>
              <w:t>Certifications</w:t>
            </w:r>
          </w:p>
          <w:p w14:paraId="41FC6F50" w14:textId="6BA40629" w:rsidR="00AA22F0" w:rsidRDefault="00AA22F0" w:rsidP="00AA22F0">
            <w:pPr>
              <w:pStyle w:val="ListParagraph"/>
              <w:numPr>
                <w:ilvl w:val="0"/>
                <w:numId w:val="8"/>
              </w:numPr>
              <w:spacing w:before="80" w:after="240" w:line="220" w:lineRule="exact"/>
              <w:rPr>
                <w:rFonts w:ascii="Calibri" w:hAnsi="Calibri" w:cs="Calibri"/>
              </w:rPr>
            </w:pPr>
            <w:r w:rsidRPr="00AA22F0">
              <w:rPr>
                <w:rFonts w:ascii="Calibri" w:hAnsi="Calibri" w:cs="Calibri"/>
              </w:rPr>
              <w:t>Google Developer Program: Web Applications with Firebase</w:t>
            </w:r>
          </w:p>
          <w:p w14:paraId="7E4D0B87" w14:textId="77777777" w:rsidR="00AA22F0" w:rsidRDefault="00AA22F0" w:rsidP="00AA22F0">
            <w:pPr>
              <w:pStyle w:val="ListParagraph"/>
              <w:numPr>
                <w:ilvl w:val="0"/>
                <w:numId w:val="8"/>
              </w:numPr>
              <w:spacing w:before="80" w:after="240" w:line="220" w:lineRule="exact"/>
              <w:rPr>
                <w:rFonts w:ascii="Calibri" w:hAnsi="Calibri" w:cs="Calibri"/>
              </w:rPr>
            </w:pPr>
            <w:r w:rsidRPr="00AA22F0">
              <w:rPr>
                <w:rFonts w:ascii="Calibri" w:hAnsi="Calibri" w:cs="Calibri"/>
              </w:rPr>
              <w:t>Google Cloud Innovator</w:t>
            </w:r>
          </w:p>
          <w:p w14:paraId="000D2E6D" w14:textId="53BEF7D3" w:rsidR="00AA22F0" w:rsidRDefault="00AA22F0" w:rsidP="00AA22F0">
            <w:pPr>
              <w:pStyle w:val="ListParagraph"/>
              <w:numPr>
                <w:ilvl w:val="0"/>
                <w:numId w:val="8"/>
              </w:numPr>
              <w:spacing w:before="80" w:after="240" w:line="220" w:lineRule="exact"/>
              <w:rPr>
                <w:rFonts w:ascii="Calibri" w:hAnsi="Calibri" w:cs="Calibri"/>
              </w:rPr>
            </w:pPr>
            <w:r w:rsidRPr="00AA22F0">
              <w:rPr>
                <w:rFonts w:ascii="Calibri" w:hAnsi="Calibri" w:cs="Calibri"/>
              </w:rPr>
              <w:t>Google Cloud Skills Boost Program</w:t>
            </w:r>
          </w:p>
          <w:p w14:paraId="124BA302" w14:textId="6F4067F1" w:rsidR="00AA22F0" w:rsidRDefault="00AA22F0" w:rsidP="00AA22F0">
            <w:pPr>
              <w:pStyle w:val="ListParagraph"/>
              <w:numPr>
                <w:ilvl w:val="0"/>
                <w:numId w:val="8"/>
              </w:numPr>
              <w:spacing w:before="80" w:after="240" w:line="220" w:lineRule="exact"/>
              <w:rPr>
                <w:rFonts w:ascii="Calibri" w:hAnsi="Calibri" w:cs="Calibri"/>
              </w:rPr>
            </w:pPr>
            <w:r w:rsidRPr="00AA22F0">
              <w:rPr>
                <w:rFonts w:ascii="Calibri" w:hAnsi="Calibri" w:cs="Calibri"/>
              </w:rPr>
              <w:t>Introduction to Kotlin</w:t>
            </w:r>
          </w:p>
          <w:p w14:paraId="70892FEB" w14:textId="18C9D5B2" w:rsidR="00AA22F0" w:rsidRDefault="00AA22F0" w:rsidP="00AA22F0">
            <w:pPr>
              <w:pStyle w:val="ListParagraph"/>
              <w:numPr>
                <w:ilvl w:val="0"/>
                <w:numId w:val="8"/>
              </w:numPr>
              <w:spacing w:before="80" w:after="240" w:line="220" w:lineRule="exact"/>
              <w:rPr>
                <w:rFonts w:ascii="Calibri" w:hAnsi="Calibri" w:cs="Calibri"/>
              </w:rPr>
            </w:pPr>
            <w:r w:rsidRPr="00AA22F0">
              <w:rPr>
                <w:rFonts w:ascii="Calibri" w:hAnsi="Calibri" w:cs="Calibri"/>
              </w:rPr>
              <w:t>Python for Data Science</w:t>
            </w:r>
          </w:p>
          <w:p w14:paraId="37B699FA" w14:textId="6E989340" w:rsidR="00AA22F0" w:rsidRPr="00AA22F0" w:rsidRDefault="00AA22F0" w:rsidP="00AA22F0">
            <w:pPr>
              <w:pStyle w:val="ListParagraph"/>
              <w:numPr>
                <w:ilvl w:val="0"/>
                <w:numId w:val="8"/>
              </w:numPr>
              <w:spacing w:before="80" w:after="240" w:line="220" w:lineRule="exact"/>
              <w:rPr>
                <w:rFonts w:ascii="Calibri" w:hAnsi="Calibri" w:cs="Calibri"/>
              </w:rPr>
            </w:pPr>
            <w:r w:rsidRPr="00AA22F0">
              <w:rPr>
                <w:rFonts w:ascii="Calibri" w:hAnsi="Calibri" w:cs="Calibri"/>
              </w:rPr>
              <w:t>Microsoft Azure Fundamentals: Describe cloud concep</w:t>
            </w:r>
            <w:r w:rsidRPr="0034697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C592EE8" wp14:editId="2E37C776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210820</wp:posOffset>
                      </wp:positionV>
                      <wp:extent cx="6583680" cy="6350"/>
                      <wp:effectExtent l="0" t="0" r="26670" b="31750"/>
                      <wp:wrapSquare wrapText="bothSides"/>
                      <wp:docPr id="93267104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8368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6F83576" id="Straight Connector 1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5pt,16.6pt" to="515.0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" strokecolor="#434343 [3209]" strokeweight="1.5pt">
                      <v:stroke joinstyle="miter"/>
                      <w10:wrap type="square"/>
                    </v:line>
                  </w:pict>
                </mc:Fallback>
              </mc:AlternateContent>
            </w:r>
            <w:r>
              <w:rPr>
                <w:rFonts w:ascii="Calibri" w:hAnsi="Calibri" w:cs="Calibri"/>
              </w:rPr>
              <w:t>ts</w:t>
            </w:r>
          </w:p>
        </w:tc>
      </w:tr>
      <w:tr w:rsidR="00AA22F0" w14:paraId="014E7F2D" w14:textId="77777777" w:rsidTr="00971FC8">
        <w:trPr>
          <w:trHeight w:val="1081"/>
          <w:jc w:val="center"/>
        </w:trPr>
        <w:tc>
          <w:tcPr>
            <w:tcW w:w="10456" w:type="dxa"/>
          </w:tcPr>
          <w:p w14:paraId="1D0842C6" w14:textId="6F054BD5" w:rsidR="00AA22F0" w:rsidRPr="00346970" w:rsidRDefault="00AA22F0" w:rsidP="00AA22F0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A22F0">
              <w:rPr>
                <w:rFonts w:ascii="Calibri" w:hAnsi="Calibri" w:cs="Calibri"/>
                <w:b/>
                <w:bCs/>
                <w:sz w:val="24"/>
                <w:szCs w:val="24"/>
              </w:rPr>
              <w:t>Achievements</w:t>
            </w:r>
          </w:p>
          <w:p w14:paraId="2CE3BF26" w14:textId="28B924E5" w:rsidR="002C3076" w:rsidRPr="002C3076" w:rsidRDefault="00C15FE4" w:rsidP="00AA22F0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Started own Clothing brand (</w:t>
            </w:r>
            <w:r>
              <w:rPr>
                <w:rFonts w:ascii="Calibri" w:hAnsi="Calibri" w:cs="Calibri"/>
                <w:b/>
                <w:bCs/>
                <w:szCs w:val="20"/>
              </w:rPr>
              <w:t xml:space="preserve">Nord Stitches </w:t>
            </w:r>
            <w:r>
              <w:rPr>
                <w:rFonts w:ascii="Calibri" w:hAnsi="Calibri" w:cs="Calibri"/>
                <w:szCs w:val="20"/>
              </w:rPr>
              <w:t xml:space="preserve">). </w:t>
            </w:r>
          </w:p>
          <w:p w14:paraId="3D535C19" w14:textId="32CE8787" w:rsidR="002C3076" w:rsidRDefault="00C15FE4" w:rsidP="00AA22F0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 xml:space="preserve">Started own Café </w:t>
            </w:r>
            <w:r w:rsidR="002C3076" w:rsidRPr="002C3076">
              <w:rPr>
                <w:rFonts w:ascii="Calibri" w:hAnsi="Calibri" w:cs="Calibri"/>
                <w:szCs w:val="20"/>
              </w:rPr>
              <w:t xml:space="preserve"> </w:t>
            </w:r>
            <w:r w:rsidR="006D4C2F">
              <w:rPr>
                <w:rFonts w:ascii="Calibri" w:hAnsi="Calibri" w:cs="Calibri"/>
                <w:szCs w:val="20"/>
              </w:rPr>
              <w:t>(</w:t>
            </w:r>
            <w:r w:rsidR="006D4C2F">
              <w:rPr>
                <w:b/>
                <w:bCs/>
              </w:rPr>
              <w:t xml:space="preserve"> Game Village </w:t>
            </w:r>
            <w:r w:rsidR="006D4C2F">
              <w:t>).</w:t>
            </w:r>
          </w:p>
          <w:p w14:paraId="34D1406E" w14:textId="05305B57" w:rsidR="002C3076" w:rsidRDefault="006D4C2F" w:rsidP="00AA22F0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Co-founder of Startup named Zero Cost Skill.</w:t>
            </w:r>
            <w:r w:rsidR="002C3076" w:rsidRPr="002C3076">
              <w:rPr>
                <w:rFonts w:ascii="Calibri" w:hAnsi="Calibri" w:cs="Calibri"/>
                <w:szCs w:val="20"/>
              </w:rPr>
              <w:t xml:space="preserve"> </w:t>
            </w:r>
          </w:p>
          <w:p w14:paraId="72EB1A0D" w14:textId="36BDDACE" w:rsidR="00854CCC" w:rsidRDefault="00450383" w:rsidP="00AA22F0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Co-</w:t>
            </w:r>
            <w:r w:rsidR="00854CCC">
              <w:rPr>
                <w:rFonts w:ascii="Calibri" w:hAnsi="Calibri" w:cs="Calibri"/>
                <w:szCs w:val="20"/>
              </w:rPr>
              <w:t xml:space="preserve">Founder of </w:t>
            </w:r>
            <w:r>
              <w:rPr>
                <w:rFonts w:ascii="Calibri" w:hAnsi="Calibri" w:cs="Calibri"/>
                <w:b/>
                <w:bCs/>
                <w:szCs w:val="20"/>
              </w:rPr>
              <w:t>Nomad’s Cipher</w:t>
            </w:r>
            <w:r>
              <w:rPr>
                <w:rFonts w:ascii="Calibri" w:hAnsi="Calibri" w:cs="Calibri"/>
                <w:szCs w:val="20"/>
              </w:rPr>
              <w:t xml:space="preserve"> (Software Development Company)</w:t>
            </w:r>
          </w:p>
          <w:p w14:paraId="5D80A23D" w14:textId="00D5456E" w:rsidR="006D4C2F" w:rsidRDefault="00854CCC" w:rsidP="006D4C2F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Calibri" w:hAnsi="Calibri" w:cs="Calibri"/>
                <w:szCs w:val="20"/>
              </w:rPr>
            </w:pPr>
            <w:r w:rsidRPr="00854CCC">
              <w:rPr>
                <w:rFonts w:ascii="Calibri" w:hAnsi="Calibri" w:cs="Calibri"/>
                <w:szCs w:val="20"/>
              </w:rPr>
              <w:t xml:space="preserve">Founder of </w:t>
            </w:r>
            <w:r w:rsidRPr="00854CCC">
              <w:rPr>
                <w:rFonts w:ascii="Calibri" w:hAnsi="Calibri" w:cs="Calibri"/>
                <w:b/>
                <w:bCs/>
                <w:szCs w:val="20"/>
              </w:rPr>
              <w:t>Nomads Productions</w:t>
            </w:r>
            <w:r w:rsidRPr="00854CCC">
              <w:rPr>
                <w:rFonts w:ascii="Calibri" w:hAnsi="Calibri" w:cs="Calibri"/>
                <w:szCs w:val="20"/>
              </w:rPr>
              <w:t xml:space="preserve"> (Video Production Company)</w:t>
            </w:r>
          </w:p>
          <w:p w14:paraId="72494E51" w14:textId="32C0EFC3" w:rsidR="00AA22F0" w:rsidRPr="006D4C2F" w:rsidRDefault="002C3076" w:rsidP="006D4C2F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Calibri" w:hAnsi="Calibri" w:cs="Calibri"/>
                <w:szCs w:val="20"/>
              </w:rPr>
            </w:pPr>
            <w:r w:rsidRPr="002C307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A264A88" wp14:editId="7F1C7551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247650</wp:posOffset>
                      </wp:positionV>
                      <wp:extent cx="6583680" cy="6350"/>
                      <wp:effectExtent l="0" t="0" r="26670" b="31750"/>
                      <wp:wrapSquare wrapText="bothSides"/>
                      <wp:docPr id="64669213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8368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761F1B" id="Straight Connector 1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35pt,19.5pt" to="515.0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" strokecolor="#434343 [3209]" strokeweight="1.5pt">
                      <v:stroke joinstyle="miter"/>
                      <w10:wrap type="square"/>
                    </v:line>
                  </w:pict>
                </mc:Fallback>
              </mc:AlternateContent>
            </w:r>
            <w:r w:rsidR="006D4C2F">
              <w:rPr>
                <w:rFonts w:ascii="Calibri" w:hAnsi="Calibri" w:cs="Calibri"/>
                <w:szCs w:val="20"/>
              </w:rPr>
              <w:t>Angel Investor.</w:t>
            </w:r>
          </w:p>
        </w:tc>
      </w:tr>
      <w:tr w:rsidR="002C3076" w14:paraId="1F13D9D3" w14:textId="77777777" w:rsidTr="00971FC8">
        <w:trPr>
          <w:trHeight w:val="2709"/>
          <w:jc w:val="center"/>
        </w:trPr>
        <w:tc>
          <w:tcPr>
            <w:tcW w:w="10456" w:type="dxa"/>
          </w:tcPr>
          <w:p w14:paraId="248A1BCB" w14:textId="43BB3BA2" w:rsidR="002C3076" w:rsidRPr="00346970" w:rsidRDefault="002C3076" w:rsidP="002C3076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3076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Workshops and Events</w:t>
            </w:r>
          </w:p>
          <w:p w14:paraId="0F75365B" w14:textId="77777777" w:rsidR="002C3076" w:rsidRPr="002C3076" w:rsidRDefault="002C3076" w:rsidP="002C3076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Calibri" w:hAnsi="Calibri" w:cs="Calibri"/>
                <w:szCs w:val="20"/>
              </w:rPr>
            </w:pPr>
            <w:r w:rsidRPr="002C3076">
              <w:rPr>
                <w:rFonts w:ascii="Calibri" w:hAnsi="Calibri" w:cs="Calibri"/>
                <w:szCs w:val="20"/>
              </w:rPr>
              <w:t xml:space="preserve">Participated in </w:t>
            </w:r>
            <w:r w:rsidRPr="002C3076">
              <w:rPr>
                <w:rFonts w:ascii="Calibri" w:hAnsi="Calibri" w:cs="Calibri"/>
                <w:b/>
                <w:bCs/>
                <w:szCs w:val="20"/>
              </w:rPr>
              <w:t>Techathlon 2023</w:t>
            </w:r>
            <w:r w:rsidRPr="002C3076">
              <w:rPr>
                <w:rFonts w:ascii="Calibri" w:hAnsi="Calibri" w:cs="Calibri"/>
                <w:szCs w:val="20"/>
              </w:rPr>
              <w:t xml:space="preserve">, hosted by the ICT Academy of Kerala as part of ICSET 2023. </w:t>
            </w:r>
          </w:p>
          <w:p w14:paraId="3CD90DC3" w14:textId="77777777" w:rsidR="002C3076" w:rsidRDefault="002C3076" w:rsidP="002C3076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Calibri" w:hAnsi="Calibri" w:cs="Calibri"/>
                <w:szCs w:val="20"/>
              </w:rPr>
            </w:pPr>
            <w:r w:rsidRPr="002C3076">
              <w:rPr>
                <w:rFonts w:ascii="Calibri" w:hAnsi="Calibri" w:cs="Calibri"/>
                <w:szCs w:val="20"/>
              </w:rPr>
              <w:t xml:space="preserve">Attended the National Workshop </w:t>
            </w:r>
            <w:r w:rsidRPr="002C3076">
              <w:rPr>
                <w:rFonts w:ascii="Calibri" w:hAnsi="Calibri" w:cs="Calibri"/>
                <w:b/>
                <w:bCs/>
                <w:szCs w:val="20"/>
              </w:rPr>
              <w:t>SEW-2k23: Innovation and Design Thinking</w:t>
            </w:r>
            <w:r w:rsidRPr="002C3076">
              <w:rPr>
                <w:rFonts w:ascii="Calibri" w:hAnsi="Calibri" w:cs="Calibri"/>
                <w:szCs w:val="20"/>
              </w:rPr>
              <w:t xml:space="preserve">, organized by Don Bosco College, Sulthan Bathery. </w:t>
            </w:r>
          </w:p>
          <w:p w14:paraId="51164B7B" w14:textId="77777777" w:rsidR="002C3076" w:rsidRDefault="002C3076" w:rsidP="002C3076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Calibri" w:hAnsi="Calibri" w:cs="Calibri"/>
                <w:szCs w:val="20"/>
              </w:rPr>
            </w:pPr>
            <w:r w:rsidRPr="002C3076">
              <w:rPr>
                <w:rFonts w:ascii="Calibri" w:hAnsi="Calibri" w:cs="Calibri"/>
                <w:szCs w:val="20"/>
              </w:rPr>
              <w:t xml:space="preserve">Participated in the </w:t>
            </w:r>
            <w:r w:rsidRPr="002C3076">
              <w:rPr>
                <w:rFonts w:ascii="Calibri" w:hAnsi="Calibri" w:cs="Calibri"/>
                <w:b/>
                <w:bCs/>
                <w:szCs w:val="20"/>
              </w:rPr>
              <w:t>IEDC Summit 2023</w:t>
            </w:r>
            <w:r w:rsidRPr="002C3076">
              <w:rPr>
                <w:rFonts w:ascii="Calibri" w:hAnsi="Calibri" w:cs="Calibri"/>
                <w:szCs w:val="20"/>
              </w:rPr>
              <w:t xml:space="preserve">, organized by Kerala Startup Mission at Rajagiri School of Engineering &amp; Technology. </w:t>
            </w:r>
          </w:p>
          <w:p w14:paraId="071E2E3F" w14:textId="77777777" w:rsidR="002C3076" w:rsidRDefault="002C3076" w:rsidP="002C3076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Calibri" w:hAnsi="Calibri" w:cs="Calibri"/>
                <w:szCs w:val="20"/>
              </w:rPr>
            </w:pPr>
            <w:r w:rsidRPr="002C3076">
              <w:rPr>
                <w:rFonts w:ascii="Calibri" w:hAnsi="Calibri" w:cs="Calibri"/>
                <w:szCs w:val="20"/>
              </w:rPr>
              <w:t xml:space="preserve">Competed in the IT Game event during </w:t>
            </w:r>
            <w:r w:rsidRPr="002C3076">
              <w:rPr>
                <w:rFonts w:ascii="Calibri" w:hAnsi="Calibri" w:cs="Calibri"/>
                <w:b/>
                <w:bCs/>
                <w:szCs w:val="20"/>
              </w:rPr>
              <w:t>INCEPTRA 2024</w:t>
            </w:r>
            <w:r w:rsidRPr="002C3076">
              <w:rPr>
                <w:rFonts w:ascii="Calibri" w:hAnsi="Calibri" w:cs="Calibri"/>
                <w:szCs w:val="20"/>
              </w:rPr>
              <w:t xml:space="preserve">, an International Intercollegiate Fest at Rajagiri College of Management &amp; Applied Sciences. </w:t>
            </w:r>
          </w:p>
          <w:p w14:paraId="21BE5D73" w14:textId="00EB9E28" w:rsidR="002C3076" w:rsidRPr="002C3076" w:rsidRDefault="002C3076" w:rsidP="002C3076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Calibri" w:hAnsi="Calibri" w:cs="Calibri"/>
                <w:szCs w:val="20"/>
              </w:rPr>
            </w:pPr>
            <w:r w:rsidRPr="002C3076"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D13A2BB" wp14:editId="39BE9695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245110</wp:posOffset>
                      </wp:positionV>
                      <wp:extent cx="6583680" cy="6350"/>
                      <wp:effectExtent l="0" t="0" r="26670" b="31750"/>
                      <wp:wrapSquare wrapText="bothSides"/>
                      <wp:docPr id="187681052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8368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B4599D" id="Straight Connector 1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35pt,19.3pt" to="515.0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" strokecolor="#434343 [3209]" strokeweight="1.5pt">
                      <v:stroke joinstyle="miter"/>
                      <w10:wrap type="square"/>
                    </v:line>
                  </w:pict>
                </mc:Fallback>
              </mc:AlternateContent>
            </w:r>
            <w:r w:rsidRPr="002C3076">
              <w:rPr>
                <w:rFonts w:ascii="Calibri" w:hAnsi="Calibri" w:cs="Calibri"/>
                <w:szCs w:val="20"/>
              </w:rPr>
              <w:t xml:space="preserve">Completed the </w:t>
            </w:r>
            <w:r w:rsidRPr="002C3076">
              <w:rPr>
                <w:rFonts w:ascii="Calibri" w:hAnsi="Calibri" w:cs="Calibri"/>
                <w:b/>
                <w:bCs/>
                <w:szCs w:val="20"/>
              </w:rPr>
              <w:t>Tech Labs Initiative: Android with Compose</w:t>
            </w:r>
            <w:r w:rsidRPr="002C3076">
              <w:rPr>
                <w:rFonts w:ascii="Calibri" w:hAnsi="Calibri" w:cs="Calibri"/>
                <w:szCs w:val="20"/>
              </w:rPr>
              <w:t xml:space="preserve">, facilitated by Google for Developers and Elder Hub. </w:t>
            </w:r>
          </w:p>
        </w:tc>
      </w:tr>
      <w:tr w:rsidR="00971FC8" w14:paraId="7693580B" w14:textId="77777777" w:rsidTr="00971FC8">
        <w:trPr>
          <w:trHeight w:val="1772"/>
          <w:jc w:val="center"/>
        </w:trPr>
        <w:tc>
          <w:tcPr>
            <w:tcW w:w="10456" w:type="dxa"/>
          </w:tcPr>
          <w:p w14:paraId="72ECCD27" w14:textId="28C31C3B" w:rsidR="00971FC8" w:rsidRPr="00346970" w:rsidRDefault="00344E26" w:rsidP="00971FC8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Resource Person As</w:t>
            </w:r>
          </w:p>
          <w:p w14:paraId="32EE9044" w14:textId="0093549D" w:rsidR="00971FC8" w:rsidRDefault="006D4C2F" w:rsidP="00971FC8">
            <w:pPr>
              <w:pStyle w:val="ListParagraph"/>
              <w:numPr>
                <w:ilvl w:val="0"/>
                <w:numId w:val="18"/>
              </w:numPr>
              <w:spacing w:line="276" w:lineRule="auto"/>
              <w:jc w:val="both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 xml:space="preserve">Venture Capitalist </w:t>
            </w:r>
          </w:p>
          <w:p w14:paraId="3FF3055D" w14:textId="5FA94796" w:rsidR="00971FC8" w:rsidRDefault="00971FC8" w:rsidP="00971FC8">
            <w:pPr>
              <w:pStyle w:val="ListParagraph"/>
              <w:numPr>
                <w:ilvl w:val="0"/>
                <w:numId w:val="18"/>
              </w:numPr>
              <w:spacing w:line="276" w:lineRule="auto"/>
              <w:jc w:val="both"/>
              <w:rPr>
                <w:rFonts w:ascii="Calibri" w:hAnsi="Calibri" w:cs="Calibri"/>
                <w:szCs w:val="20"/>
              </w:rPr>
            </w:pPr>
            <w:r w:rsidRPr="00971FC8">
              <w:rPr>
                <w:rFonts w:ascii="Calibri" w:hAnsi="Calibri" w:cs="Calibri"/>
                <w:szCs w:val="20"/>
              </w:rPr>
              <w:t>Getting Started with Figma</w:t>
            </w:r>
          </w:p>
          <w:p w14:paraId="0B35BA09" w14:textId="77777777" w:rsidR="00971FC8" w:rsidRDefault="00971FC8" w:rsidP="00971FC8">
            <w:pPr>
              <w:pStyle w:val="ListParagraph"/>
              <w:numPr>
                <w:ilvl w:val="0"/>
                <w:numId w:val="18"/>
              </w:numPr>
              <w:spacing w:line="276" w:lineRule="auto"/>
              <w:jc w:val="both"/>
              <w:rPr>
                <w:rFonts w:ascii="Calibri" w:hAnsi="Calibri" w:cs="Calibri"/>
                <w:szCs w:val="20"/>
              </w:rPr>
            </w:pPr>
            <w:r w:rsidRPr="00971FC8">
              <w:rPr>
                <w:rFonts w:ascii="Calibri" w:hAnsi="Calibri" w:cs="Calibri"/>
                <w:szCs w:val="20"/>
              </w:rPr>
              <w:t>Prototyping Techniques in Figma</w:t>
            </w:r>
          </w:p>
          <w:p w14:paraId="2F6CA8C5" w14:textId="59150FF4" w:rsidR="00971FC8" w:rsidRPr="00971FC8" w:rsidRDefault="00971FC8" w:rsidP="00971FC8">
            <w:pPr>
              <w:pStyle w:val="ListParagraph"/>
              <w:numPr>
                <w:ilvl w:val="0"/>
                <w:numId w:val="18"/>
              </w:numPr>
              <w:spacing w:line="276" w:lineRule="auto"/>
              <w:jc w:val="both"/>
              <w:rPr>
                <w:rFonts w:ascii="Calibri" w:hAnsi="Calibri" w:cs="Calibri"/>
                <w:szCs w:val="20"/>
              </w:rPr>
            </w:pPr>
            <w:r w:rsidRPr="00971FC8"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D2D1392" wp14:editId="145F5F97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252095</wp:posOffset>
                      </wp:positionV>
                      <wp:extent cx="6583680" cy="6350"/>
                      <wp:effectExtent l="0" t="0" r="26670" b="31750"/>
                      <wp:wrapSquare wrapText="bothSides"/>
                      <wp:docPr id="180716117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8368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F7B6DA" id="Straight Connector 1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35pt,19.85pt" to="515.0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" strokecolor="#434343 [3209]" strokeweight="1.5pt">
                      <v:stroke joinstyle="miter"/>
                      <w10:wrap type="square"/>
                    </v:line>
                  </w:pict>
                </mc:Fallback>
              </mc:AlternateContent>
            </w:r>
            <w:r w:rsidRPr="00971FC8">
              <w:rPr>
                <w:rFonts w:ascii="Calibri" w:hAnsi="Calibri" w:cs="Calibri"/>
                <w:szCs w:val="20"/>
              </w:rPr>
              <w:t>Introduction to AI Tools for Students</w:t>
            </w:r>
          </w:p>
        </w:tc>
      </w:tr>
    </w:tbl>
    <w:p w14:paraId="6D228764" w14:textId="484DAB79" w:rsidR="00E41AB4" w:rsidRPr="00346970" w:rsidRDefault="0036697C" w:rsidP="00552830">
      <w:pPr>
        <w:spacing w:before="80" w:after="240" w:line="220" w:lineRule="exact"/>
        <w:rPr>
          <w:rFonts w:ascii="Calibri" w:hAnsi="Calibri" w:cs="Calibri"/>
        </w:rPr>
      </w:pPr>
      <w:r w:rsidRPr="00346970">
        <w:rPr>
          <w:rFonts w:ascii="Calibri" w:hAnsi="Calibri" w:cs="Calibr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1" locked="1" layoutInCell="1" allowOverlap="1" wp14:anchorId="60B10A60" wp14:editId="1C2AFFFE">
                <wp:simplePos x="0" y="0"/>
                <wp:positionH relativeFrom="page">
                  <wp:posOffset>7845425</wp:posOffset>
                </wp:positionH>
                <wp:positionV relativeFrom="paragraph">
                  <wp:posOffset>-467360</wp:posOffset>
                </wp:positionV>
                <wp:extent cx="622935" cy="10088880"/>
                <wp:effectExtent l="0" t="0" r="5715" b="7620"/>
                <wp:wrapNone/>
                <wp:docPr id="3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22935" cy="1008888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AF2535" w14:textId="77777777" w:rsidR="00DC5F66" w:rsidRDefault="00DC5F66" w:rsidP="005528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10A60" id="Rectangle 3" o:spid="_x0000_s1026" alt="&quot;&quot;" style="position:absolute;margin-left:617.75pt;margin-top:-36.8pt;width:49.05pt;height:794.4pt;flip:x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" fillcolor="#eaeaea" stroked="f" strokeweight="1pt">
                <v:textbox>
                  <w:txbxContent>
                    <w:p w14:paraId="11AF2535" w14:textId="77777777" w:rsidR="00DC5F66" w:rsidRDefault="00DC5F66" w:rsidP="00552830"/>
                  </w:txbxContent>
                </v:textbox>
                <w10:wrap anchorx="page"/>
                <w10:anchorlock/>
              </v:rect>
            </w:pict>
          </mc:Fallback>
        </mc:AlternateContent>
      </w:r>
    </w:p>
    <w:sectPr w:rsidR="00E41AB4" w:rsidRPr="00346970" w:rsidSect="0055283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1FA27" w14:textId="77777777" w:rsidR="009F6E17" w:rsidRDefault="009F6E17" w:rsidP="00BA3E51">
      <w:r>
        <w:separator/>
      </w:r>
    </w:p>
  </w:endnote>
  <w:endnote w:type="continuationSeparator" w:id="0">
    <w:p w14:paraId="63A8876C" w14:textId="77777777" w:rsidR="009F6E17" w:rsidRDefault="009F6E17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7C244" w14:textId="77777777" w:rsidR="0014190D" w:rsidRDefault="001419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FDC8E" w14:textId="77777777" w:rsidR="0014190D" w:rsidRDefault="001419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49744" w14:textId="77777777" w:rsidR="0014190D" w:rsidRDefault="00141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79006" w14:textId="77777777" w:rsidR="009F6E17" w:rsidRDefault="009F6E17" w:rsidP="00BA3E51">
      <w:r>
        <w:separator/>
      </w:r>
    </w:p>
  </w:footnote>
  <w:footnote w:type="continuationSeparator" w:id="0">
    <w:p w14:paraId="1D2231C9" w14:textId="77777777" w:rsidR="009F6E17" w:rsidRDefault="009F6E17" w:rsidP="00BA3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ACC89" w14:textId="77777777" w:rsidR="0014190D" w:rsidRDefault="001419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89D9F" w14:textId="77777777" w:rsidR="0014190D" w:rsidRDefault="001419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528C0" w14:textId="77777777" w:rsidR="0014190D" w:rsidRDefault="001419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F6E"/>
    <w:multiLevelType w:val="hybridMultilevel"/>
    <w:tmpl w:val="7B76D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82621"/>
    <w:multiLevelType w:val="hybridMultilevel"/>
    <w:tmpl w:val="398AEA30"/>
    <w:lvl w:ilvl="0" w:tplc="BFF6E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E0ED3"/>
    <w:multiLevelType w:val="hybridMultilevel"/>
    <w:tmpl w:val="D0ACC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160898"/>
    <w:multiLevelType w:val="hybridMultilevel"/>
    <w:tmpl w:val="D6200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96F31"/>
    <w:multiLevelType w:val="hybridMultilevel"/>
    <w:tmpl w:val="DAB4B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0B53FB"/>
    <w:multiLevelType w:val="hybridMultilevel"/>
    <w:tmpl w:val="19D45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660E99"/>
    <w:multiLevelType w:val="hybridMultilevel"/>
    <w:tmpl w:val="59AC9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B87481A"/>
    <w:multiLevelType w:val="hybridMultilevel"/>
    <w:tmpl w:val="75829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149C4"/>
    <w:multiLevelType w:val="hybridMultilevel"/>
    <w:tmpl w:val="2B3CE758"/>
    <w:lvl w:ilvl="0" w:tplc="22B29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BA925E1"/>
    <w:multiLevelType w:val="hybridMultilevel"/>
    <w:tmpl w:val="E18A1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B44FAA"/>
    <w:multiLevelType w:val="hybridMultilevel"/>
    <w:tmpl w:val="F14A5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A6C4CC0"/>
    <w:multiLevelType w:val="multilevel"/>
    <w:tmpl w:val="2B3CE758"/>
    <w:styleLink w:val="CurrentList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DD235AC"/>
    <w:multiLevelType w:val="hybridMultilevel"/>
    <w:tmpl w:val="AF5CE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7649AA"/>
    <w:multiLevelType w:val="hybridMultilevel"/>
    <w:tmpl w:val="7DA0C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A609B1"/>
    <w:multiLevelType w:val="hybridMultilevel"/>
    <w:tmpl w:val="8C809A34"/>
    <w:lvl w:ilvl="0" w:tplc="5274C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210776">
    <w:abstractNumId w:val="10"/>
  </w:num>
  <w:num w:numId="2" w16cid:durableId="1347056077">
    <w:abstractNumId w:val="8"/>
  </w:num>
  <w:num w:numId="3" w16cid:durableId="1427580610">
    <w:abstractNumId w:val="13"/>
  </w:num>
  <w:num w:numId="4" w16cid:durableId="1627155122">
    <w:abstractNumId w:val="3"/>
  </w:num>
  <w:num w:numId="5" w16cid:durableId="1119883638">
    <w:abstractNumId w:val="14"/>
  </w:num>
  <w:num w:numId="6" w16cid:durableId="1886596526">
    <w:abstractNumId w:val="6"/>
  </w:num>
  <w:num w:numId="7" w16cid:durableId="1481924105">
    <w:abstractNumId w:val="9"/>
  </w:num>
  <w:num w:numId="8" w16cid:durableId="732702448">
    <w:abstractNumId w:val="1"/>
  </w:num>
  <w:num w:numId="9" w16cid:durableId="1396776691">
    <w:abstractNumId w:val="16"/>
  </w:num>
  <w:num w:numId="10" w16cid:durableId="1904638670">
    <w:abstractNumId w:val="15"/>
  </w:num>
  <w:num w:numId="11" w16cid:durableId="1872763568">
    <w:abstractNumId w:val="2"/>
  </w:num>
  <w:num w:numId="12" w16cid:durableId="2047874390">
    <w:abstractNumId w:val="7"/>
  </w:num>
  <w:num w:numId="13" w16cid:durableId="860707503">
    <w:abstractNumId w:val="5"/>
  </w:num>
  <w:num w:numId="14" w16cid:durableId="1934047152">
    <w:abstractNumId w:val="4"/>
  </w:num>
  <w:num w:numId="15" w16cid:durableId="468517849">
    <w:abstractNumId w:val="11"/>
  </w:num>
  <w:num w:numId="16" w16cid:durableId="1268535994">
    <w:abstractNumId w:val="17"/>
  </w:num>
  <w:num w:numId="17" w16cid:durableId="945111874">
    <w:abstractNumId w:val="0"/>
  </w:num>
  <w:num w:numId="18" w16cid:durableId="19435632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>
      <o:colormru v:ext="edit" colors="#9f6,#cfc,#e4fcf6,#f8fee8,#e7f9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9EF"/>
    <w:rsid w:val="00001D29"/>
    <w:rsid w:val="00021DEC"/>
    <w:rsid w:val="00041F8A"/>
    <w:rsid w:val="00045F2E"/>
    <w:rsid w:val="00055BBC"/>
    <w:rsid w:val="00072B26"/>
    <w:rsid w:val="00073BF3"/>
    <w:rsid w:val="00077FEB"/>
    <w:rsid w:val="00081B51"/>
    <w:rsid w:val="000A6E00"/>
    <w:rsid w:val="000B224D"/>
    <w:rsid w:val="000C7293"/>
    <w:rsid w:val="000D3891"/>
    <w:rsid w:val="000F2B88"/>
    <w:rsid w:val="000F3FE2"/>
    <w:rsid w:val="001235F6"/>
    <w:rsid w:val="001312D5"/>
    <w:rsid w:val="00140582"/>
    <w:rsid w:val="0014190D"/>
    <w:rsid w:val="00144334"/>
    <w:rsid w:val="00157DB0"/>
    <w:rsid w:val="00166F4D"/>
    <w:rsid w:val="00173B36"/>
    <w:rsid w:val="00177BCB"/>
    <w:rsid w:val="00194E67"/>
    <w:rsid w:val="001A5160"/>
    <w:rsid w:val="001C6CEA"/>
    <w:rsid w:val="001E2375"/>
    <w:rsid w:val="001E5794"/>
    <w:rsid w:val="001E5D7B"/>
    <w:rsid w:val="001F5D45"/>
    <w:rsid w:val="001F6D5E"/>
    <w:rsid w:val="00207159"/>
    <w:rsid w:val="00210D3C"/>
    <w:rsid w:val="00217454"/>
    <w:rsid w:val="002204CE"/>
    <w:rsid w:val="002251C8"/>
    <w:rsid w:val="002333BC"/>
    <w:rsid w:val="0023600D"/>
    <w:rsid w:val="00241482"/>
    <w:rsid w:val="00246F0F"/>
    <w:rsid w:val="00247A85"/>
    <w:rsid w:val="00261E7B"/>
    <w:rsid w:val="00262B06"/>
    <w:rsid w:val="00293BB8"/>
    <w:rsid w:val="002954B8"/>
    <w:rsid w:val="002A4A92"/>
    <w:rsid w:val="002A561F"/>
    <w:rsid w:val="002A6A5C"/>
    <w:rsid w:val="002B0852"/>
    <w:rsid w:val="002C0662"/>
    <w:rsid w:val="002C3076"/>
    <w:rsid w:val="002D131D"/>
    <w:rsid w:val="002D5478"/>
    <w:rsid w:val="002E013D"/>
    <w:rsid w:val="00302AC1"/>
    <w:rsid w:val="00320ECB"/>
    <w:rsid w:val="003256CF"/>
    <w:rsid w:val="003416F8"/>
    <w:rsid w:val="003443BA"/>
    <w:rsid w:val="00344E26"/>
    <w:rsid w:val="00344FC0"/>
    <w:rsid w:val="00346970"/>
    <w:rsid w:val="00361138"/>
    <w:rsid w:val="0036697C"/>
    <w:rsid w:val="00377A0D"/>
    <w:rsid w:val="00382737"/>
    <w:rsid w:val="00387FF0"/>
    <w:rsid w:val="003978FA"/>
    <w:rsid w:val="003C7242"/>
    <w:rsid w:val="003E02DA"/>
    <w:rsid w:val="003E1692"/>
    <w:rsid w:val="003E7783"/>
    <w:rsid w:val="003F1663"/>
    <w:rsid w:val="003F4931"/>
    <w:rsid w:val="00423EB2"/>
    <w:rsid w:val="00430D9E"/>
    <w:rsid w:val="00442A0E"/>
    <w:rsid w:val="00443C70"/>
    <w:rsid w:val="00450383"/>
    <w:rsid w:val="004645FB"/>
    <w:rsid w:val="00466405"/>
    <w:rsid w:val="004675A1"/>
    <w:rsid w:val="00471EA5"/>
    <w:rsid w:val="00472FA9"/>
    <w:rsid w:val="00476E16"/>
    <w:rsid w:val="0048327D"/>
    <w:rsid w:val="00487798"/>
    <w:rsid w:val="00490100"/>
    <w:rsid w:val="00495E97"/>
    <w:rsid w:val="004A4C74"/>
    <w:rsid w:val="004B7584"/>
    <w:rsid w:val="004D3A12"/>
    <w:rsid w:val="004D4E80"/>
    <w:rsid w:val="004E5226"/>
    <w:rsid w:val="004E6AB2"/>
    <w:rsid w:val="004E70E8"/>
    <w:rsid w:val="00511DF9"/>
    <w:rsid w:val="00520C5D"/>
    <w:rsid w:val="005219EA"/>
    <w:rsid w:val="005309B3"/>
    <w:rsid w:val="00535F87"/>
    <w:rsid w:val="00552830"/>
    <w:rsid w:val="005566E7"/>
    <w:rsid w:val="00560C7D"/>
    <w:rsid w:val="00564622"/>
    <w:rsid w:val="00577416"/>
    <w:rsid w:val="00594E94"/>
    <w:rsid w:val="005A09D5"/>
    <w:rsid w:val="005A3E0B"/>
    <w:rsid w:val="005B3227"/>
    <w:rsid w:val="005B7727"/>
    <w:rsid w:val="005D57E5"/>
    <w:rsid w:val="005E26D3"/>
    <w:rsid w:val="005E6EA4"/>
    <w:rsid w:val="005E77B1"/>
    <w:rsid w:val="006175E6"/>
    <w:rsid w:val="00645019"/>
    <w:rsid w:val="0067056E"/>
    <w:rsid w:val="0068094B"/>
    <w:rsid w:val="00686284"/>
    <w:rsid w:val="006959E4"/>
    <w:rsid w:val="006A045C"/>
    <w:rsid w:val="006D4C2F"/>
    <w:rsid w:val="00716542"/>
    <w:rsid w:val="00717B73"/>
    <w:rsid w:val="007337AD"/>
    <w:rsid w:val="0073402D"/>
    <w:rsid w:val="00741196"/>
    <w:rsid w:val="00752437"/>
    <w:rsid w:val="00755988"/>
    <w:rsid w:val="00780ADA"/>
    <w:rsid w:val="00792D43"/>
    <w:rsid w:val="007B30FE"/>
    <w:rsid w:val="007B7A61"/>
    <w:rsid w:val="007E1FA8"/>
    <w:rsid w:val="007E6083"/>
    <w:rsid w:val="007E7C04"/>
    <w:rsid w:val="007F18EF"/>
    <w:rsid w:val="007F2531"/>
    <w:rsid w:val="00812951"/>
    <w:rsid w:val="00820B7B"/>
    <w:rsid w:val="00832245"/>
    <w:rsid w:val="0083727B"/>
    <w:rsid w:val="00854CCC"/>
    <w:rsid w:val="00855181"/>
    <w:rsid w:val="008705C5"/>
    <w:rsid w:val="00882F23"/>
    <w:rsid w:val="0089047A"/>
    <w:rsid w:val="00892BB6"/>
    <w:rsid w:val="00892D80"/>
    <w:rsid w:val="00894CAF"/>
    <w:rsid w:val="008A1020"/>
    <w:rsid w:val="008A1250"/>
    <w:rsid w:val="008A1FCF"/>
    <w:rsid w:val="008B1112"/>
    <w:rsid w:val="008C2B0B"/>
    <w:rsid w:val="008C78F5"/>
    <w:rsid w:val="008E11E3"/>
    <w:rsid w:val="008E36ED"/>
    <w:rsid w:val="009102DC"/>
    <w:rsid w:val="00914419"/>
    <w:rsid w:val="00915BA7"/>
    <w:rsid w:val="00923D8B"/>
    <w:rsid w:val="00952787"/>
    <w:rsid w:val="00962E61"/>
    <w:rsid w:val="00971FC8"/>
    <w:rsid w:val="0098447D"/>
    <w:rsid w:val="00984A59"/>
    <w:rsid w:val="00986331"/>
    <w:rsid w:val="009A6667"/>
    <w:rsid w:val="009A707B"/>
    <w:rsid w:val="009B2B04"/>
    <w:rsid w:val="009C1AE9"/>
    <w:rsid w:val="009C7105"/>
    <w:rsid w:val="009D2011"/>
    <w:rsid w:val="009E5EED"/>
    <w:rsid w:val="009F6E17"/>
    <w:rsid w:val="00A122BB"/>
    <w:rsid w:val="00A37F9E"/>
    <w:rsid w:val="00A55DF1"/>
    <w:rsid w:val="00A66A59"/>
    <w:rsid w:val="00A75B44"/>
    <w:rsid w:val="00A83E7B"/>
    <w:rsid w:val="00A85392"/>
    <w:rsid w:val="00A8656F"/>
    <w:rsid w:val="00AA22F0"/>
    <w:rsid w:val="00AB7FE5"/>
    <w:rsid w:val="00AC1E5A"/>
    <w:rsid w:val="00AF3B03"/>
    <w:rsid w:val="00B12591"/>
    <w:rsid w:val="00B14E21"/>
    <w:rsid w:val="00B159EF"/>
    <w:rsid w:val="00B431B6"/>
    <w:rsid w:val="00B47329"/>
    <w:rsid w:val="00B54AD3"/>
    <w:rsid w:val="00B62B99"/>
    <w:rsid w:val="00B643D0"/>
    <w:rsid w:val="00B6635E"/>
    <w:rsid w:val="00B71E93"/>
    <w:rsid w:val="00B82CA9"/>
    <w:rsid w:val="00B87E22"/>
    <w:rsid w:val="00B9350F"/>
    <w:rsid w:val="00BA3E51"/>
    <w:rsid w:val="00BA55AA"/>
    <w:rsid w:val="00BB1021"/>
    <w:rsid w:val="00BB3142"/>
    <w:rsid w:val="00BB7A6A"/>
    <w:rsid w:val="00BC22D9"/>
    <w:rsid w:val="00BD6049"/>
    <w:rsid w:val="00C07199"/>
    <w:rsid w:val="00C155FC"/>
    <w:rsid w:val="00C15FE4"/>
    <w:rsid w:val="00C4572B"/>
    <w:rsid w:val="00C532FC"/>
    <w:rsid w:val="00C72D22"/>
    <w:rsid w:val="00C74B06"/>
    <w:rsid w:val="00C75D84"/>
    <w:rsid w:val="00C857CB"/>
    <w:rsid w:val="00CA5CD9"/>
    <w:rsid w:val="00CC25BF"/>
    <w:rsid w:val="00CC5ED4"/>
    <w:rsid w:val="00D04093"/>
    <w:rsid w:val="00D0794D"/>
    <w:rsid w:val="00D140DF"/>
    <w:rsid w:val="00D170A9"/>
    <w:rsid w:val="00D4222D"/>
    <w:rsid w:val="00D666BB"/>
    <w:rsid w:val="00D67E4F"/>
    <w:rsid w:val="00D720DF"/>
    <w:rsid w:val="00D74B2B"/>
    <w:rsid w:val="00D857E0"/>
    <w:rsid w:val="00D85D4D"/>
    <w:rsid w:val="00D901EA"/>
    <w:rsid w:val="00D92ED4"/>
    <w:rsid w:val="00D94ABF"/>
    <w:rsid w:val="00DA6F69"/>
    <w:rsid w:val="00DB2F12"/>
    <w:rsid w:val="00DC5F66"/>
    <w:rsid w:val="00DF43F6"/>
    <w:rsid w:val="00E07B9E"/>
    <w:rsid w:val="00E20245"/>
    <w:rsid w:val="00E216D4"/>
    <w:rsid w:val="00E32A75"/>
    <w:rsid w:val="00E41AB4"/>
    <w:rsid w:val="00E41CE0"/>
    <w:rsid w:val="00E4379F"/>
    <w:rsid w:val="00E561B1"/>
    <w:rsid w:val="00E65596"/>
    <w:rsid w:val="00E67A2D"/>
    <w:rsid w:val="00E72A6A"/>
    <w:rsid w:val="00E7406E"/>
    <w:rsid w:val="00E87CED"/>
    <w:rsid w:val="00E93829"/>
    <w:rsid w:val="00EA0042"/>
    <w:rsid w:val="00EB1D1B"/>
    <w:rsid w:val="00EC7407"/>
    <w:rsid w:val="00F04452"/>
    <w:rsid w:val="00F0591E"/>
    <w:rsid w:val="00F36875"/>
    <w:rsid w:val="00F41A04"/>
    <w:rsid w:val="00F51E3E"/>
    <w:rsid w:val="00F53B71"/>
    <w:rsid w:val="00F5786D"/>
    <w:rsid w:val="00F716E1"/>
    <w:rsid w:val="00F80A4C"/>
    <w:rsid w:val="00F908C3"/>
    <w:rsid w:val="00F91753"/>
    <w:rsid w:val="00FB1F01"/>
    <w:rsid w:val="00FD06F8"/>
    <w:rsid w:val="00FE2094"/>
    <w:rsid w:val="00FE3C13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9f6,#cfc,#e4fcf6,#f8fee8,#e7f9ff"/>
    </o:shapedefaults>
    <o:shapelayout v:ext="edit">
      <o:idmap v:ext="edit" data="2"/>
    </o:shapelayout>
  </w:shapeDefaults>
  <w:decimalSymbol w:val="."/>
  <w:listSeparator w:val=","/>
  <w14:docId w14:val="6C4C7D6A"/>
  <w15:chartTrackingRefBased/>
  <w15:docId w15:val="{6ACB5113-A904-44A2-BC49-45F501592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97C"/>
    <w:pPr>
      <w:spacing w:before="0" w:after="0" w:line="288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A6A"/>
    <w:pPr>
      <w:keepNext/>
      <w:keepLines/>
      <w:spacing w:line="180" w:lineRule="auto"/>
      <w:outlineLvl w:val="0"/>
    </w:pPr>
    <w:rPr>
      <w:rFonts w:eastAsiaTheme="majorEastAsia" w:cs="Times New Roman (Headings CS)"/>
      <w:b/>
      <w:caps/>
      <w:color w:val="auto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6697C"/>
    <w:pPr>
      <w:keepNext/>
      <w:keepLines/>
      <w:spacing w:line="320" w:lineRule="exact"/>
      <w:outlineLvl w:val="1"/>
    </w:pPr>
    <w:rPr>
      <w:rFonts w:eastAsiaTheme="majorEastAsia" w:cs="Times New Roman (Headings CS)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6697C"/>
    <w:pPr>
      <w:keepNext/>
      <w:keepLines/>
      <w:spacing w:line="320" w:lineRule="exac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697C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697C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7C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72A6A"/>
    <w:rPr>
      <w:rFonts w:eastAsiaTheme="majorEastAsia" w:cs="Times New Roman (Headings CS)"/>
      <w:b/>
      <w:caps/>
      <w:color w:val="auto"/>
      <w:sz w:val="2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697C"/>
    <w:rPr>
      <w:rFonts w:eastAsiaTheme="majorEastAsia" w:cs="Times New Roman (Headings CS)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697C"/>
    <w:rPr>
      <w:rFonts w:asciiTheme="majorHAnsi" w:eastAsiaTheme="majorEastAsia" w:hAnsiTheme="majorHAnsi" w:cstheme="majorBidi"/>
      <w:b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semiHidden/>
    <w:qFormat/>
    <w:rsid w:val="00E216D4"/>
    <w:pPr>
      <w:spacing w:line="320" w:lineRule="exact"/>
      <w:contextualSpacing/>
    </w:pPr>
    <w:rPr>
      <w:rFonts w:cs="Times New Roman (Body CS)"/>
    </w:rPr>
  </w:style>
  <w:style w:type="paragraph" w:styleId="Title">
    <w:name w:val="Title"/>
    <w:basedOn w:val="Normal"/>
    <w:next w:val="Normal"/>
    <w:link w:val="TitleChar"/>
    <w:uiPriority w:val="10"/>
    <w:qFormat/>
    <w:rsid w:val="0036697C"/>
    <w:pPr>
      <w:spacing w:before="120" w:line="180" w:lineRule="auto"/>
      <w:jc w:val="center"/>
    </w:pPr>
    <w:rPr>
      <w:rFonts w:asciiTheme="majorHAnsi" w:eastAsiaTheme="majorEastAsia" w:hAnsiTheme="majorHAnsi" w:cs="Times New Roman (Headings CS)"/>
      <w:caps/>
      <w:spacing w:val="9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7C"/>
    <w:rPr>
      <w:rFonts w:asciiTheme="majorHAnsi" w:eastAsiaTheme="majorEastAsia" w:hAnsiTheme="majorHAnsi" w:cs="Times New Roman (Headings CS)"/>
      <w:caps/>
      <w:color w:val="000000" w:themeColor="text1"/>
      <w:spacing w:val="9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7C"/>
    <w:pPr>
      <w:numPr>
        <w:ilvl w:val="1"/>
      </w:numPr>
      <w:spacing w:line="180" w:lineRule="auto"/>
      <w:jc w:val="center"/>
    </w:pPr>
    <w:rPr>
      <w:rFonts w:asciiTheme="majorHAnsi" w:eastAsiaTheme="minorEastAsia" w:hAnsiTheme="majorHAnsi" w:cs="Times New Roman (Body CS)"/>
      <w:caps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697C"/>
    <w:rPr>
      <w:rFonts w:asciiTheme="majorHAnsi" w:eastAsiaTheme="minorEastAsia" w:hAnsiTheme="majorHAnsi" w:cs="Times New Roman (Body CS)"/>
      <w:caps/>
      <w:color w:val="000000" w:themeColor="text1"/>
      <w:sz w:val="24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numbering" w:customStyle="1" w:styleId="CurrentList4">
    <w:name w:val="Current List4"/>
    <w:uiPriority w:val="99"/>
    <w:rsid w:val="00520C5D"/>
    <w:pPr>
      <w:numPr>
        <w:numId w:val="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C07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file:///C:\Users\LENOVO\Documents\linkedin.com\in\kaship-krishna-pk\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yasirshaheed24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Social%20media%20marketing%20resume.dotx" TargetMode="External"/></Relationship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1AEFC-F52C-404E-B283-E9E6F4470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5CED70-FA13-46C4-A102-29F5645502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20275F-CC8A-4230-8267-B84213CEBBD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81F788BB-310B-43D7-B9F5-95A6C7D991A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resume.dotx</Template>
  <TotalTime>7</TotalTime>
  <Pages>2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KASHIP KRISHNA</dc:creator>
  <cp:keywords/>
  <dc:description/>
  <cp:lastModifiedBy>KASHIP KRISHNA P K</cp:lastModifiedBy>
  <cp:revision>2</cp:revision>
  <cp:lastPrinted>2025-02-17T04:41:00Z</cp:lastPrinted>
  <dcterms:created xsi:type="dcterms:W3CDTF">2025-08-26T17:25:00Z</dcterms:created>
  <dcterms:modified xsi:type="dcterms:W3CDTF">2025-08-26T17:25:00Z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